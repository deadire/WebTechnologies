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D9F1DFC" w14:textId="77777777" w:rsidR="001D55AF" w:rsidRDefault="001D55AF">
      <w:r>
        <w:rPr>
          <w:noProof/>
        </w:rPr>
        <w:drawing>
          <wp:anchor distT="0" distB="0" distL="114300" distR="114300" simplePos="0" relativeHeight="251658240" behindDoc="0" locked="0" layoutInCell="1" allowOverlap="1" wp14:anchorId="61854BCF" wp14:editId="005E9EA5">
            <wp:simplePos x="0" y="0"/>
            <wp:positionH relativeFrom="column">
              <wp:posOffset>1975202</wp:posOffset>
            </wp:positionH>
            <wp:positionV relativeFrom="paragraph">
              <wp:posOffset>141</wp:posOffset>
            </wp:positionV>
            <wp:extent cx="2099733" cy="2094279"/>
            <wp:effectExtent l="0" t="0" r="0" b="1270"/>
            <wp:wrapSquare wrapText="bothSides"/>
            <wp:docPr id="1345643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643771" name="Picture 134564377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9733" cy="20942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4E1A3F" w14:textId="77777777" w:rsidR="001D55AF" w:rsidRDefault="001D55AF"/>
    <w:p w14:paraId="0B51CA97" w14:textId="77777777" w:rsidR="001D55AF" w:rsidRDefault="001D55AF"/>
    <w:p w14:paraId="5BD5C551" w14:textId="77777777" w:rsidR="001D55AF" w:rsidRDefault="001D55AF"/>
    <w:p w14:paraId="32FF92B0" w14:textId="77777777" w:rsidR="00C66E9F" w:rsidRDefault="00C66E9F"/>
    <w:p w14:paraId="11AB30BF" w14:textId="77777777" w:rsidR="001D55AF" w:rsidRDefault="001D55AF"/>
    <w:p w14:paraId="6F79DBD0" w14:textId="77777777" w:rsidR="001D55AF" w:rsidRDefault="001D55AF"/>
    <w:p w14:paraId="30F29EE5" w14:textId="77777777" w:rsidR="001D55AF" w:rsidRDefault="001D55AF"/>
    <w:p w14:paraId="66C6730F" w14:textId="77777777" w:rsidR="001D55AF" w:rsidRDefault="001D55AF"/>
    <w:p w14:paraId="6638E54E" w14:textId="77777777" w:rsidR="001D55AF" w:rsidRDefault="001D55AF"/>
    <w:p w14:paraId="2FC1DFE4" w14:textId="77777777" w:rsidR="001D55AF" w:rsidRDefault="001D55AF"/>
    <w:p w14:paraId="3BB6FFA7" w14:textId="77777777" w:rsidR="001D55AF" w:rsidRDefault="001D55AF"/>
    <w:p w14:paraId="767A6AA1" w14:textId="77777777" w:rsidR="001D55AF" w:rsidRDefault="001D55AF"/>
    <w:p w14:paraId="51598ED5" w14:textId="5D2597CD" w:rsidR="001D55AF" w:rsidRPr="001D55AF" w:rsidRDefault="001D55AF" w:rsidP="001D55AF">
      <w:pPr>
        <w:jc w:val="center"/>
        <w:rPr>
          <w:sz w:val="32"/>
          <w:szCs w:val="32"/>
        </w:rPr>
      </w:pPr>
      <w:r w:rsidRPr="001D55AF">
        <w:rPr>
          <w:sz w:val="32"/>
          <w:szCs w:val="32"/>
        </w:rPr>
        <w:t xml:space="preserve">Assignment No. </w:t>
      </w:r>
      <w:r w:rsidR="00C2035D">
        <w:rPr>
          <w:sz w:val="32"/>
          <w:szCs w:val="32"/>
        </w:rPr>
        <w:t>1</w:t>
      </w:r>
    </w:p>
    <w:p w14:paraId="73C9743E" w14:textId="77777777" w:rsidR="001D55AF" w:rsidRPr="001D55AF" w:rsidRDefault="001D55AF">
      <w:pPr>
        <w:rPr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06"/>
        <w:gridCol w:w="4910"/>
      </w:tblGrid>
      <w:tr w:rsidR="001D55AF" w:rsidRPr="001D55AF" w14:paraId="0518676C" w14:textId="77777777" w:rsidTr="001550EA">
        <w:tc>
          <w:tcPr>
            <w:tcW w:w="4106" w:type="dxa"/>
          </w:tcPr>
          <w:p w14:paraId="127D59D3" w14:textId="77777777" w:rsidR="001D55AF" w:rsidRPr="001D55AF" w:rsidRDefault="001D55AF">
            <w:pPr>
              <w:rPr>
                <w:sz w:val="32"/>
                <w:szCs w:val="32"/>
              </w:rPr>
            </w:pPr>
            <w:r w:rsidRPr="001D55AF">
              <w:rPr>
                <w:sz w:val="32"/>
                <w:szCs w:val="32"/>
              </w:rPr>
              <w:t>Course Title:</w:t>
            </w:r>
          </w:p>
        </w:tc>
        <w:tc>
          <w:tcPr>
            <w:tcW w:w="4910" w:type="dxa"/>
          </w:tcPr>
          <w:p w14:paraId="6DEBAB52" w14:textId="0C75922E" w:rsidR="001D55AF" w:rsidRPr="001D55AF" w:rsidRDefault="001550E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Web Technologies</w:t>
            </w:r>
          </w:p>
        </w:tc>
      </w:tr>
      <w:tr w:rsidR="001D55AF" w:rsidRPr="001D55AF" w14:paraId="2DC5244E" w14:textId="77777777" w:rsidTr="001550EA">
        <w:tc>
          <w:tcPr>
            <w:tcW w:w="4106" w:type="dxa"/>
          </w:tcPr>
          <w:p w14:paraId="14444CAA" w14:textId="77777777" w:rsidR="001D55AF" w:rsidRPr="001D55AF" w:rsidRDefault="001D55AF">
            <w:pPr>
              <w:rPr>
                <w:sz w:val="32"/>
                <w:szCs w:val="32"/>
              </w:rPr>
            </w:pPr>
            <w:r w:rsidRPr="001D55AF">
              <w:rPr>
                <w:sz w:val="32"/>
                <w:szCs w:val="32"/>
              </w:rPr>
              <w:t>Submitted To:</w:t>
            </w:r>
          </w:p>
        </w:tc>
        <w:tc>
          <w:tcPr>
            <w:tcW w:w="4910" w:type="dxa"/>
          </w:tcPr>
          <w:p w14:paraId="1B3DD29A" w14:textId="251AF317" w:rsidR="001D55AF" w:rsidRPr="001D55AF" w:rsidRDefault="001550E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Sir Usman Akram</w:t>
            </w:r>
          </w:p>
        </w:tc>
      </w:tr>
      <w:tr w:rsidR="001D55AF" w:rsidRPr="001D55AF" w14:paraId="5BC5E5E1" w14:textId="77777777" w:rsidTr="001550EA">
        <w:tc>
          <w:tcPr>
            <w:tcW w:w="4106" w:type="dxa"/>
          </w:tcPr>
          <w:p w14:paraId="7F0E8D50" w14:textId="77777777" w:rsidR="001D55AF" w:rsidRPr="001D55AF" w:rsidRDefault="001D55AF">
            <w:pPr>
              <w:rPr>
                <w:sz w:val="32"/>
                <w:szCs w:val="32"/>
              </w:rPr>
            </w:pPr>
            <w:r w:rsidRPr="001D55AF">
              <w:rPr>
                <w:sz w:val="32"/>
                <w:szCs w:val="32"/>
              </w:rPr>
              <w:t>Submitted By:</w:t>
            </w:r>
          </w:p>
        </w:tc>
        <w:tc>
          <w:tcPr>
            <w:tcW w:w="4910" w:type="dxa"/>
          </w:tcPr>
          <w:p w14:paraId="6C50331E" w14:textId="1E739A69" w:rsidR="001D55AF" w:rsidRPr="001D55AF" w:rsidRDefault="001550E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Rumaan Adeel (FA24-BCS-098)</w:t>
            </w:r>
          </w:p>
        </w:tc>
      </w:tr>
      <w:tr w:rsidR="001D55AF" w:rsidRPr="001D55AF" w14:paraId="79555CCE" w14:textId="77777777" w:rsidTr="001550EA">
        <w:tc>
          <w:tcPr>
            <w:tcW w:w="4106" w:type="dxa"/>
          </w:tcPr>
          <w:p w14:paraId="5210DCCD" w14:textId="77777777" w:rsidR="001D55AF" w:rsidRPr="001D55AF" w:rsidRDefault="001D55AF">
            <w:pPr>
              <w:rPr>
                <w:sz w:val="32"/>
                <w:szCs w:val="32"/>
              </w:rPr>
            </w:pPr>
            <w:r w:rsidRPr="001D55AF">
              <w:rPr>
                <w:sz w:val="32"/>
                <w:szCs w:val="32"/>
              </w:rPr>
              <w:t>Date:</w:t>
            </w:r>
          </w:p>
        </w:tc>
        <w:tc>
          <w:tcPr>
            <w:tcW w:w="4910" w:type="dxa"/>
          </w:tcPr>
          <w:p w14:paraId="6BF38C2C" w14:textId="24A52FA8" w:rsidR="001D55AF" w:rsidRPr="001D55AF" w:rsidRDefault="001550E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Thu 1 October 2026</w:t>
            </w:r>
          </w:p>
        </w:tc>
      </w:tr>
    </w:tbl>
    <w:p w14:paraId="5AD64F88" w14:textId="77777777" w:rsidR="001D55AF" w:rsidRDefault="001D55AF"/>
    <w:p w14:paraId="6AB6089E" w14:textId="5612AA1C" w:rsidR="001D55AF" w:rsidRDefault="007F7DB9">
      <w:r>
        <w:t>Index.html:</w:t>
      </w:r>
    </w:p>
    <w:p w14:paraId="018867B9" w14:textId="77777777" w:rsidR="007F7DB9" w:rsidRPr="007F7DB9" w:rsidRDefault="007F7DB9" w:rsidP="007F7DB9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F7DB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&lt;!</w:t>
      </w:r>
      <w:r w:rsidRPr="007F7DB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DOCTYPE</w:t>
      </w: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F7DB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html</w:t>
      </w:r>
      <w:r w:rsidRPr="007F7DB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68FFD8BB" w14:textId="77777777" w:rsidR="007F7DB9" w:rsidRPr="007F7DB9" w:rsidRDefault="007F7DB9" w:rsidP="007F7DB9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F7DB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7F7DB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html</w:t>
      </w: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F7DB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lang</w:t>
      </w: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=</w:t>
      </w:r>
      <w:r w:rsidRPr="007F7DB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"en"</w:t>
      </w:r>
      <w:r w:rsidRPr="007F7DB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3A2A6470" w14:textId="77777777" w:rsidR="007F7DB9" w:rsidRPr="007F7DB9" w:rsidRDefault="007F7DB9" w:rsidP="007F7DB9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F7DB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7F7DB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head</w:t>
      </w:r>
      <w:r w:rsidRPr="007F7DB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075BEE37" w14:textId="77777777" w:rsidR="007F7DB9" w:rsidRPr="007F7DB9" w:rsidRDefault="007F7DB9" w:rsidP="007F7DB9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7F7DB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7F7DB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meta</w:t>
      </w: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F7DB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charset</w:t>
      </w: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=</w:t>
      </w:r>
      <w:r w:rsidRPr="007F7DB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"UTF-8"</w:t>
      </w:r>
      <w:r w:rsidRPr="007F7DB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6CCE5911" w14:textId="77777777" w:rsidR="007F7DB9" w:rsidRPr="007F7DB9" w:rsidRDefault="007F7DB9" w:rsidP="007F7DB9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7F7DB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7F7DB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meta</w:t>
      </w: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F7DB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name</w:t>
      </w: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=</w:t>
      </w:r>
      <w:r w:rsidRPr="007F7DB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"viewport"</w:t>
      </w: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F7DB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content</w:t>
      </w: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=</w:t>
      </w:r>
      <w:r w:rsidRPr="007F7DB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"width=device-width, initial-scale=1.0"</w:t>
      </w:r>
      <w:r w:rsidRPr="007F7DB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433BDE02" w14:textId="77777777" w:rsidR="007F7DB9" w:rsidRPr="007F7DB9" w:rsidRDefault="007F7DB9" w:rsidP="007F7DB9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7F7DB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7F7DB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title</w:t>
      </w:r>
      <w:r w:rsidRPr="007F7DB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Rumaan Adeel - CV</w:t>
      </w:r>
      <w:r w:rsidRPr="007F7DB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7F7DB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title</w:t>
      </w:r>
      <w:r w:rsidRPr="007F7DB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6AC0BDBA" w14:textId="77777777" w:rsidR="007F7DB9" w:rsidRPr="007F7DB9" w:rsidRDefault="007F7DB9" w:rsidP="007F7DB9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7F7DB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7F7DB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link</w:t>
      </w: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F7DB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rel</w:t>
      </w: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=</w:t>
      </w:r>
      <w:r w:rsidRPr="007F7DB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"stylesheet"</w:t>
      </w: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F7DB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href</w:t>
      </w: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=</w:t>
      </w:r>
      <w:r w:rsidRPr="007F7DB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"styles.css"</w:t>
      </w:r>
      <w:r w:rsidRPr="007F7DB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7F3B81F3" w14:textId="77777777" w:rsidR="007F7DB9" w:rsidRPr="007F7DB9" w:rsidRDefault="007F7DB9" w:rsidP="007F7DB9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F7DB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7F7DB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head</w:t>
      </w:r>
      <w:r w:rsidRPr="007F7DB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28F5515F" w14:textId="77777777" w:rsidR="007F7DB9" w:rsidRPr="007F7DB9" w:rsidRDefault="007F7DB9" w:rsidP="007F7DB9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663F7A5B" w14:textId="77777777" w:rsidR="007F7DB9" w:rsidRPr="007F7DB9" w:rsidRDefault="007F7DB9" w:rsidP="007F7DB9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F7DB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7F7DB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body</w:t>
      </w:r>
      <w:r w:rsidRPr="007F7DB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2C45F4E3" w14:textId="77777777" w:rsidR="007F7DB9" w:rsidRPr="007F7DB9" w:rsidRDefault="007F7DB9" w:rsidP="007F7DB9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12D07DA9" w14:textId="77777777" w:rsidR="007F7DB9" w:rsidRPr="007F7DB9" w:rsidRDefault="007F7DB9" w:rsidP="007F7DB9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7F7DB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7F7DB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header</w:t>
      </w:r>
      <w:r w:rsidRPr="007F7DB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63718406" w14:textId="77777777" w:rsidR="007F7DB9" w:rsidRPr="007F7DB9" w:rsidRDefault="007F7DB9" w:rsidP="007F7DB9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7F7DB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7F7DB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img</w:t>
      </w: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F7DB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src</w:t>
      </w: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=</w:t>
      </w:r>
      <w:r w:rsidRPr="007F7DB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"profile.jpeg"</w:t>
      </w: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F7DB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alt</w:t>
      </w: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=</w:t>
      </w:r>
      <w:r w:rsidRPr="007F7DB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"Profile photo"</w:t>
      </w:r>
      <w:r w:rsidRPr="007F7DB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14E2CCE6" w14:textId="77777777" w:rsidR="007F7DB9" w:rsidRPr="007F7DB9" w:rsidRDefault="007F7DB9" w:rsidP="007F7DB9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7F7DB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7F7DB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h1</w:t>
      </w:r>
      <w:r w:rsidRPr="007F7DB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Rumaan Adeel</w:t>
      </w:r>
      <w:r w:rsidRPr="007F7DB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7F7DB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h1</w:t>
      </w:r>
      <w:r w:rsidRPr="007F7DB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5BDB4A8D" w14:textId="77777777" w:rsidR="007F7DB9" w:rsidRPr="007F7DB9" w:rsidRDefault="007F7DB9" w:rsidP="007F7DB9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7F7DB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7F7DB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</w:t>
      </w:r>
      <w:r w:rsidRPr="007F7DB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Software Developer</w:t>
      </w:r>
      <w:r w:rsidRPr="007F7DB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7F7DB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</w:t>
      </w:r>
      <w:r w:rsidRPr="007F7DB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06C7E981" w14:textId="77777777" w:rsidR="007F7DB9" w:rsidRPr="007F7DB9" w:rsidRDefault="007F7DB9" w:rsidP="007F7DB9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7F7DB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7F7DB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header</w:t>
      </w:r>
      <w:r w:rsidRPr="007F7DB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3E55AB04" w14:textId="77777777" w:rsidR="007F7DB9" w:rsidRPr="007F7DB9" w:rsidRDefault="007F7DB9" w:rsidP="007F7DB9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778E9849" w14:textId="77777777" w:rsidR="007F7DB9" w:rsidRPr="007F7DB9" w:rsidRDefault="007F7DB9" w:rsidP="007F7DB9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7F7DB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7F7DB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nav</w:t>
      </w:r>
      <w:r w:rsidRPr="007F7DB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34750E93" w14:textId="77777777" w:rsidR="007F7DB9" w:rsidRPr="007F7DB9" w:rsidRDefault="007F7DB9" w:rsidP="007F7DB9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7F7DB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7F7DB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</w:t>
      </w: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F7DB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href</w:t>
      </w: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=</w:t>
      </w:r>
      <w:r w:rsidRPr="007F7DB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"#about"</w:t>
      </w:r>
      <w:r w:rsidRPr="007F7DB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About Me</w:t>
      </w:r>
      <w:r w:rsidRPr="007F7DB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7F7DB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</w:t>
      </w:r>
      <w:r w:rsidRPr="007F7DB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09BCE004" w14:textId="77777777" w:rsidR="007F7DB9" w:rsidRPr="007F7DB9" w:rsidRDefault="007F7DB9" w:rsidP="007F7DB9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7F7DB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7F7DB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</w:t>
      </w: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F7DB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href</w:t>
      </w: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=</w:t>
      </w:r>
      <w:r w:rsidRPr="007F7DB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"#education"</w:t>
      </w:r>
      <w:r w:rsidRPr="007F7DB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Education</w:t>
      </w:r>
      <w:r w:rsidRPr="007F7DB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7F7DB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</w:t>
      </w:r>
      <w:r w:rsidRPr="007F7DB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2DEABF4A" w14:textId="77777777" w:rsidR="007F7DB9" w:rsidRPr="007F7DB9" w:rsidRDefault="007F7DB9" w:rsidP="007F7DB9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7F7DB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7F7DB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</w:t>
      </w: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F7DB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href</w:t>
      </w: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=</w:t>
      </w:r>
      <w:r w:rsidRPr="007F7DB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"#skills"</w:t>
      </w:r>
      <w:r w:rsidRPr="007F7DB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Skills</w:t>
      </w:r>
      <w:r w:rsidRPr="007F7DB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7F7DB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</w:t>
      </w:r>
      <w:r w:rsidRPr="007F7DB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21B93873" w14:textId="77777777" w:rsidR="007F7DB9" w:rsidRPr="007F7DB9" w:rsidRDefault="007F7DB9" w:rsidP="007F7DB9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7F7DB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7F7DB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</w:t>
      </w: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F7DB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href</w:t>
      </w: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=</w:t>
      </w:r>
      <w:r w:rsidRPr="007F7DB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"#contact"</w:t>
      </w:r>
      <w:r w:rsidRPr="007F7DB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Contact</w:t>
      </w:r>
      <w:r w:rsidRPr="007F7DB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7F7DB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</w:t>
      </w:r>
      <w:r w:rsidRPr="007F7DB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59B760F4" w14:textId="77777777" w:rsidR="007F7DB9" w:rsidRPr="007F7DB9" w:rsidRDefault="007F7DB9" w:rsidP="007F7DB9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7F7DB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7F7DB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nav</w:t>
      </w:r>
      <w:r w:rsidRPr="007F7DB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6B0F4DED" w14:textId="77777777" w:rsidR="007F7DB9" w:rsidRPr="007F7DB9" w:rsidRDefault="007F7DB9" w:rsidP="007F7DB9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452D5C68" w14:textId="77777777" w:rsidR="007F7DB9" w:rsidRPr="007F7DB9" w:rsidRDefault="007F7DB9" w:rsidP="007F7DB9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7F7DB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7F7DB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main</w:t>
      </w:r>
      <w:r w:rsidRPr="007F7DB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783EDD6A" w14:textId="77777777" w:rsidR="007F7DB9" w:rsidRPr="007F7DB9" w:rsidRDefault="007F7DB9" w:rsidP="007F7DB9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1EC13155" w14:textId="77777777" w:rsidR="007F7DB9" w:rsidRPr="007F7DB9" w:rsidRDefault="007F7DB9" w:rsidP="007F7DB9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lastRenderedPageBreak/>
        <w:t xml:space="preserve">        </w:t>
      </w:r>
      <w:r w:rsidRPr="007F7DB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7F7DB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section</w:t>
      </w: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F7DB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id</w:t>
      </w: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=</w:t>
      </w:r>
      <w:r w:rsidRPr="007F7DB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"about"</w:t>
      </w:r>
      <w:r w:rsidRPr="007F7DB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748E4D16" w14:textId="77777777" w:rsidR="007F7DB9" w:rsidRPr="007F7DB9" w:rsidRDefault="007F7DB9" w:rsidP="007F7DB9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7F7DB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7F7DB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h2</w:t>
      </w:r>
      <w:r w:rsidRPr="007F7DB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About Me</w:t>
      </w:r>
      <w:r w:rsidRPr="007F7DB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7F7DB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h2</w:t>
      </w:r>
      <w:r w:rsidRPr="007F7DB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12304293" w14:textId="77777777" w:rsidR="007F7DB9" w:rsidRPr="007F7DB9" w:rsidRDefault="007F7DB9" w:rsidP="007F7DB9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7F7DB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7F7DB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</w:t>
      </w:r>
      <w:r w:rsidRPr="007F7DB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6076C55C" w14:textId="77777777" w:rsidR="007F7DB9" w:rsidRPr="007F7DB9" w:rsidRDefault="007F7DB9" w:rsidP="007F7DB9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I am a software developer interested in programming,</w:t>
      </w:r>
    </w:p>
    <w:p w14:paraId="477E50F5" w14:textId="77777777" w:rsidR="007F7DB9" w:rsidRPr="007F7DB9" w:rsidRDefault="007F7DB9" w:rsidP="007F7DB9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software development and web development. I enjoy</w:t>
      </w:r>
    </w:p>
    <w:p w14:paraId="53F4AE7B" w14:textId="77777777" w:rsidR="007F7DB9" w:rsidRPr="007F7DB9" w:rsidRDefault="007F7DB9" w:rsidP="007F7DB9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learning new technologies and improving my technical skills.</w:t>
      </w:r>
    </w:p>
    <w:p w14:paraId="6CD6789A" w14:textId="77777777" w:rsidR="007F7DB9" w:rsidRPr="007F7DB9" w:rsidRDefault="007F7DB9" w:rsidP="007F7DB9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7F7DB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7F7DB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</w:t>
      </w:r>
      <w:r w:rsidRPr="007F7DB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7ADD9691" w14:textId="77777777" w:rsidR="007F7DB9" w:rsidRPr="007F7DB9" w:rsidRDefault="007F7DB9" w:rsidP="007F7DB9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7F7DB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7F7DB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section</w:t>
      </w:r>
      <w:r w:rsidRPr="007F7DB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21E624CD" w14:textId="77777777" w:rsidR="007F7DB9" w:rsidRPr="007F7DB9" w:rsidRDefault="007F7DB9" w:rsidP="007F7DB9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151E8426" w14:textId="77777777" w:rsidR="007F7DB9" w:rsidRPr="007F7DB9" w:rsidRDefault="007F7DB9" w:rsidP="007F7DB9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7F7DB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7F7DB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section</w:t>
      </w: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F7DB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id</w:t>
      </w: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=</w:t>
      </w:r>
      <w:r w:rsidRPr="007F7DB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"education"</w:t>
      </w:r>
      <w:r w:rsidRPr="007F7DB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4EC057B5" w14:textId="77777777" w:rsidR="007F7DB9" w:rsidRPr="007F7DB9" w:rsidRDefault="007F7DB9" w:rsidP="007F7DB9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7F7DB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7F7DB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h2</w:t>
      </w:r>
      <w:r w:rsidRPr="007F7DB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Education</w:t>
      </w:r>
      <w:r w:rsidRPr="007F7DB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7F7DB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h2</w:t>
      </w:r>
      <w:r w:rsidRPr="007F7DB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43F1938B" w14:textId="77777777" w:rsidR="007F7DB9" w:rsidRPr="007F7DB9" w:rsidRDefault="007F7DB9" w:rsidP="007F7DB9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25B61EB4" w14:textId="77777777" w:rsidR="007F7DB9" w:rsidRPr="007F7DB9" w:rsidRDefault="007F7DB9" w:rsidP="007F7DB9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7F7DB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7F7DB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article</w:t>
      </w:r>
      <w:r w:rsidRPr="007F7DB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56C4A5BF" w14:textId="77777777" w:rsidR="007F7DB9" w:rsidRPr="007F7DB9" w:rsidRDefault="007F7DB9" w:rsidP="007F7DB9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7F7DB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7F7DB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h3</w:t>
      </w:r>
      <w:r w:rsidRPr="007F7DB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Lahore Grammar School For Boys</w:t>
      </w:r>
      <w:r w:rsidRPr="007F7DB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7F7DB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h3</w:t>
      </w:r>
      <w:r w:rsidRPr="007F7DB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51177FBB" w14:textId="77777777" w:rsidR="007F7DB9" w:rsidRPr="007F7DB9" w:rsidRDefault="007F7DB9" w:rsidP="007F7DB9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7F7DB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7F7DB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</w:t>
      </w:r>
      <w:r w:rsidRPr="007F7DB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Computer Science</w:t>
      </w:r>
      <w:r w:rsidRPr="007F7DB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7F7DB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</w:t>
      </w:r>
      <w:r w:rsidRPr="007F7DB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0D8BFFA1" w14:textId="77777777" w:rsidR="007F7DB9" w:rsidRPr="007F7DB9" w:rsidRDefault="007F7DB9" w:rsidP="007F7DB9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7F7DB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7F7DB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</w:t>
      </w:r>
      <w:r w:rsidRPr="007F7DB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2022 - 2024</w:t>
      </w:r>
      <w:r w:rsidRPr="007F7DB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7F7DB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</w:t>
      </w:r>
      <w:r w:rsidRPr="007F7DB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4EDA7D08" w14:textId="77777777" w:rsidR="007F7DB9" w:rsidRPr="007F7DB9" w:rsidRDefault="007F7DB9" w:rsidP="007F7DB9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7F7DB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7F7DB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article</w:t>
      </w:r>
      <w:r w:rsidRPr="007F7DB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2EFB88EE" w14:textId="77777777" w:rsidR="007F7DB9" w:rsidRPr="007F7DB9" w:rsidRDefault="007F7DB9" w:rsidP="007F7DB9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02C0D0F5" w14:textId="77777777" w:rsidR="007F7DB9" w:rsidRPr="007F7DB9" w:rsidRDefault="007F7DB9" w:rsidP="007F7DB9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7F7DB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7F7DB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article</w:t>
      </w:r>
      <w:r w:rsidRPr="007F7DB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3A1CE6D9" w14:textId="77777777" w:rsidR="007F7DB9" w:rsidRPr="007F7DB9" w:rsidRDefault="007F7DB9" w:rsidP="007F7DB9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7F7DB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7F7DB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h3</w:t>
      </w:r>
      <w:r w:rsidRPr="007F7DB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Beaconhouse School System</w:t>
      </w:r>
      <w:r w:rsidRPr="007F7DB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7F7DB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h3</w:t>
      </w:r>
      <w:r w:rsidRPr="007F7DB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01D0F43F" w14:textId="77777777" w:rsidR="007F7DB9" w:rsidRPr="007F7DB9" w:rsidRDefault="007F7DB9" w:rsidP="007F7DB9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7F7DB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7F7DB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</w:t>
      </w:r>
      <w:r w:rsidRPr="007F7DB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2010 - 2022</w:t>
      </w:r>
      <w:r w:rsidRPr="007F7DB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7F7DB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</w:t>
      </w:r>
      <w:r w:rsidRPr="007F7DB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4836BE19" w14:textId="77777777" w:rsidR="007F7DB9" w:rsidRPr="007F7DB9" w:rsidRDefault="007F7DB9" w:rsidP="007F7DB9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7F7DB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7F7DB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</w:t>
      </w:r>
      <w:r w:rsidRPr="007F7DB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Graduated with 8 A* and A's</w:t>
      </w:r>
      <w:r w:rsidRPr="007F7DB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7F7DB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</w:t>
      </w:r>
      <w:r w:rsidRPr="007F7DB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77279B2D" w14:textId="77777777" w:rsidR="007F7DB9" w:rsidRPr="007F7DB9" w:rsidRDefault="007F7DB9" w:rsidP="007F7DB9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7F7DB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7F7DB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article</w:t>
      </w:r>
      <w:r w:rsidRPr="007F7DB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4578F2E0" w14:textId="77777777" w:rsidR="007F7DB9" w:rsidRPr="007F7DB9" w:rsidRDefault="007F7DB9" w:rsidP="007F7DB9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7F7DB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7F7DB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section</w:t>
      </w:r>
      <w:r w:rsidRPr="007F7DB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4C0A5A02" w14:textId="77777777" w:rsidR="007F7DB9" w:rsidRPr="007F7DB9" w:rsidRDefault="007F7DB9" w:rsidP="007F7DB9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442BE860" w14:textId="77777777" w:rsidR="007F7DB9" w:rsidRPr="007F7DB9" w:rsidRDefault="007F7DB9" w:rsidP="007F7DB9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7F7DB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7F7DB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section</w:t>
      </w: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F7DB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id</w:t>
      </w: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=</w:t>
      </w:r>
      <w:r w:rsidRPr="007F7DB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"skills"</w:t>
      </w:r>
      <w:r w:rsidRPr="007F7DB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637E890F" w14:textId="77777777" w:rsidR="007F7DB9" w:rsidRPr="007F7DB9" w:rsidRDefault="007F7DB9" w:rsidP="007F7DB9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7F7DB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7F7DB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h2</w:t>
      </w:r>
      <w:r w:rsidRPr="007F7DB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Skills</w:t>
      </w:r>
      <w:r w:rsidRPr="007F7DB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7F7DB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h2</w:t>
      </w:r>
      <w:r w:rsidRPr="007F7DB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085CEAA8" w14:textId="77777777" w:rsidR="007F7DB9" w:rsidRPr="007F7DB9" w:rsidRDefault="007F7DB9" w:rsidP="007F7DB9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6FA2D937" w14:textId="77777777" w:rsidR="007F7DB9" w:rsidRPr="007F7DB9" w:rsidRDefault="007F7DB9" w:rsidP="007F7DB9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7F7DB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7F7DB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ul</w:t>
      </w:r>
      <w:r w:rsidRPr="007F7DB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5573F6EF" w14:textId="77777777" w:rsidR="007F7DB9" w:rsidRPr="007F7DB9" w:rsidRDefault="007F7DB9" w:rsidP="007F7DB9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7F7DB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7F7DB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li</w:t>
      </w:r>
      <w:r w:rsidRPr="007F7DB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Python</w:t>
      </w:r>
      <w:r w:rsidRPr="007F7DB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7F7DB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li</w:t>
      </w:r>
      <w:r w:rsidRPr="007F7DB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5CD51480" w14:textId="77777777" w:rsidR="007F7DB9" w:rsidRPr="007F7DB9" w:rsidRDefault="007F7DB9" w:rsidP="007F7DB9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7F7DB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7F7DB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li</w:t>
      </w:r>
      <w:r w:rsidRPr="007F7DB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C++</w:t>
      </w:r>
      <w:r w:rsidRPr="007F7DB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7F7DB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li</w:t>
      </w:r>
      <w:r w:rsidRPr="007F7DB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75805EFE" w14:textId="77777777" w:rsidR="007F7DB9" w:rsidRPr="007F7DB9" w:rsidRDefault="007F7DB9" w:rsidP="007F7DB9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7F7DB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7F7DB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li</w:t>
      </w:r>
      <w:r w:rsidRPr="007F7DB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Linux</w:t>
      </w:r>
      <w:r w:rsidRPr="007F7DB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7F7DB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li</w:t>
      </w:r>
      <w:r w:rsidRPr="007F7DB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58C93713" w14:textId="77777777" w:rsidR="007F7DB9" w:rsidRPr="007F7DB9" w:rsidRDefault="007F7DB9" w:rsidP="007F7DB9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7F7DB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7F7DB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li</w:t>
      </w:r>
      <w:r w:rsidRPr="007F7DB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SQL</w:t>
      </w:r>
      <w:r w:rsidRPr="007F7DB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7F7DB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li</w:t>
      </w:r>
      <w:r w:rsidRPr="007F7DB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3A52B708" w14:textId="77777777" w:rsidR="007F7DB9" w:rsidRPr="007F7DB9" w:rsidRDefault="007F7DB9" w:rsidP="007F7DB9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7F7DB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7F7DB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li</w:t>
      </w:r>
      <w:r w:rsidRPr="007F7DB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Java</w:t>
      </w:r>
      <w:r w:rsidRPr="007F7DB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7F7DB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li</w:t>
      </w:r>
      <w:r w:rsidRPr="007F7DB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124493A9" w14:textId="77777777" w:rsidR="007F7DB9" w:rsidRPr="007F7DB9" w:rsidRDefault="007F7DB9" w:rsidP="007F7DB9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7F7DB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7F7DB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li</w:t>
      </w:r>
      <w:r w:rsidRPr="007F7DB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Software Development</w:t>
      </w:r>
      <w:r w:rsidRPr="007F7DB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7F7DB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li</w:t>
      </w:r>
      <w:r w:rsidRPr="007F7DB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6BE1877E" w14:textId="77777777" w:rsidR="007F7DB9" w:rsidRPr="007F7DB9" w:rsidRDefault="007F7DB9" w:rsidP="007F7DB9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7F7DB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7F7DB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li</w:t>
      </w:r>
      <w:r w:rsidRPr="007F7DB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Web Development</w:t>
      </w:r>
      <w:r w:rsidRPr="007F7DB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7F7DB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li</w:t>
      </w:r>
      <w:r w:rsidRPr="007F7DB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4617E974" w14:textId="77777777" w:rsidR="007F7DB9" w:rsidRPr="007F7DB9" w:rsidRDefault="007F7DB9" w:rsidP="007F7DB9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7F7DB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7F7DB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li</w:t>
      </w:r>
      <w:r w:rsidRPr="007F7DB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Data Science</w:t>
      </w:r>
      <w:r w:rsidRPr="007F7DB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7F7DB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li</w:t>
      </w:r>
      <w:r w:rsidRPr="007F7DB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1E63EA93" w14:textId="77777777" w:rsidR="007F7DB9" w:rsidRPr="007F7DB9" w:rsidRDefault="007F7DB9" w:rsidP="007F7DB9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7F7DB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7F7DB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ul</w:t>
      </w:r>
      <w:r w:rsidRPr="007F7DB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7A2ABE4C" w14:textId="77777777" w:rsidR="007F7DB9" w:rsidRPr="007F7DB9" w:rsidRDefault="007F7DB9" w:rsidP="007F7DB9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7F7DB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7F7DB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section</w:t>
      </w:r>
      <w:r w:rsidRPr="007F7DB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54D372F4" w14:textId="77777777" w:rsidR="007F7DB9" w:rsidRPr="007F7DB9" w:rsidRDefault="007F7DB9" w:rsidP="007F7DB9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4EEDD288" w14:textId="77777777" w:rsidR="007F7DB9" w:rsidRPr="007F7DB9" w:rsidRDefault="007F7DB9" w:rsidP="007F7DB9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7F7DB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7F7DB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section</w:t>
      </w: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F7DB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id</w:t>
      </w: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=</w:t>
      </w:r>
      <w:r w:rsidRPr="007F7DB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"contact"</w:t>
      </w:r>
      <w:r w:rsidRPr="007F7DB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14B287B9" w14:textId="77777777" w:rsidR="007F7DB9" w:rsidRPr="007F7DB9" w:rsidRDefault="007F7DB9" w:rsidP="007F7DB9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7F7DB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7F7DB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h2</w:t>
      </w:r>
      <w:r w:rsidRPr="007F7DB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Contact</w:t>
      </w:r>
      <w:r w:rsidRPr="007F7DB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7F7DB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h2</w:t>
      </w:r>
      <w:r w:rsidRPr="007F7DB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200D6F4B" w14:textId="77777777" w:rsidR="007F7DB9" w:rsidRPr="007F7DB9" w:rsidRDefault="007F7DB9" w:rsidP="007F7DB9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3E7354BB" w14:textId="77777777" w:rsidR="007F7DB9" w:rsidRPr="007F7DB9" w:rsidRDefault="007F7DB9" w:rsidP="007F7DB9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7F7DB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7F7DB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</w:t>
      </w:r>
      <w:r w:rsidRPr="007F7DB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Email:</w:t>
      </w:r>
    </w:p>
    <w:p w14:paraId="69866485" w14:textId="77777777" w:rsidR="007F7DB9" w:rsidRPr="007F7DB9" w:rsidRDefault="007F7DB9" w:rsidP="007F7DB9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7F7DB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7F7DB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</w:t>
      </w: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F7DB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href</w:t>
      </w: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=</w:t>
      </w:r>
      <w:r w:rsidRPr="007F7DB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"mailto:adeelrumaan123@gmail.com"</w:t>
      </w:r>
      <w:r w:rsidRPr="007F7DB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63CB334E" w14:textId="77777777" w:rsidR="007F7DB9" w:rsidRPr="007F7DB9" w:rsidRDefault="007F7DB9" w:rsidP="007F7DB9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    adeelrumaan123@gmail.com</w:t>
      </w:r>
    </w:p>
    <w:p w14:paraId="057C343F" w14:textId="77777777" w:rsidR="007F7DB9" w:rsidRPr="007F7DB9" w:rsidRDefault="007F7DB9" w:rsidP="007F7DB9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7F7DB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7F7DB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</w:t>
      </w:r>
      <w:r w:rsidRPr="007F7DB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08ED0080" w14:textId="77777777" w:rsidR="007F7DB9" w:rsidRPr="007F7DB9" w:rsidRDefault="007F7DB9" w:rsidP="007F7DB9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7F7DB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7F7DB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</w:t>
      </w:r>
      <w:r w:rsidRPr="007F7DB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0738D70A" w14:textId="77777777" w:rsidR="007F7DB9" w:rsidRPr="007F7DB9" w:rsidRDefault="007F7DB9" w:rsidP="007F7DB9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2A9E5860" w14:textId="77777777" w:rsidR="007F7DB9" w:rsidRPr="007F7DB9" w:rsidRDefault="007F7DB9" w:rsidP="007F7DB9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7F7DB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7F7DB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</w:t>
      </w:r>
      <w:r w:rsidRPr="007F7DB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Phone: 03095409329</w:t>
      </w:r>
      <w:r w:rsidRPr="007F7DB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7F7DB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</w:t>
      </w:r>
      <w:r w:rsidRPr="007F7DB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17B12821" w14:textId="77777777" w:rsidR="007F7DB9" w:rsidRPr="007F7DB9" w:rsidRDefault="007F7DB9" w:rsidP="007F7DB9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025D37E2" w14:textId="77777777" w:rsidR="007F7DB9" w:rsidRPr="007F7DB9" w:rsidRDefault="007F7DB9" w:rsidP="007F7DB9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lastRenderedPageBreak/>
        <w:t xml:space="preserve">            </w:t>
      </w:r>
      <w:r w:rsidRPr="007F7DB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7F7DB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</w:t>
      </w:r>
      <w:r w:rsidRPr="007F7DB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4D358DED" w14:textId="77777777" w:rsidR="007F7DB9" w:rsidRPr="007F7DB9" w:rsidRDefault="007F7DB9" w:rsidP="007F7DB9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7F7DB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7F7DB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</w:t>
      </w: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F7DB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href</w:t>
      </w: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=</w:t>
      </w:r>
      <w:r w:rsidRPr="007F7DB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"https://github.com/"</w:t>
      </w: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F7DB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target</w:t>
      </w: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=</w:t>
      </w:r>
      <w:r w:rsidRPr="007F7DB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"_blank"</w:t>
      </w:r>
      <w:r w:rsidRPr="007F7DB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1A92991D" w14:textId="77777777" w:rsidR="007F7DB9" w:rsidRPr="007F7DB9" w:rsidRDefault="007F7DB9" w:rsidP="007F7DB9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    GitHub</w:t>
      </w:r>
    </w:p>
    <w:p w14:paraId="0508BA1E" w14:textId="77777777" w:rsidR="007F7DB9" w:rsidRPr="007F7DB9" w:rsidRDefault="007F7DB9" w:rsidP="007F7DB9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7F7DB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7F7DB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</w:t>
      </w:r>
      <w:r w:rsidRPr="007F7DB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3AD8B670" w14:textId="77777777" w:rsidR="007F7DB9" w:rsidRPr="007F7DB9" w:rsidRDefault="007F7DB9" w:rsidP="007F7DB9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7F7DB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7F7DB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</w:t>
      </w:r>
      <w:r w:rsidRPr="007F7DB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26DBC09A" w14:textId="77777777" w:rsidR="007F7DB9" w:rsidRPr="007F7DB9" w:rsidRDefault="007F7DB9" w:rsidP="007F7DB9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7F7DB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7F7DB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section</w:t>
      </w:r>
      <w:r w:rsidRPr="007F7DB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5778AC96" w14:textId="77777777" w:rsidR="007F7DB9" w:rsidRPr="007F7DB9" w:rsidRDefault="007F7DB9" w:rsidP="007F7DB9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4B81CBC3" w14:textId="77777777" w:rsidR="007F7DB9" w:rsidRPr="007F7DB9" w:rsidRDefault="007F7DB9" w:rsidP="007F7DB9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7F7DB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7F7DB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main</w:t>
      </w:r>
      <w:r w:rsidRPr="007F7DB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4D72C670" w14:textId="77777777" w:rsidR="007F7DB9" w:rsidRPr="007F7DB9" w:rsidRDefault="007F7DB9" w:rsidP="007F7DB9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4733A548" w14:textId="77777777" w:rsidR="007F7DB9" w:rsidRPr="007F7DB9" w:rsidRDefault="007F7DB9" w:rsidP="007F7DB9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7F7DB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7F7DB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footer</w:t>
      </w:r>
      <w:r w:rsidRPr="007F7DB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235898E5" w14:textId="77777777" w:rsidR="007F7DB9" w:rsidRPr="007F7DB9" w:rsidRDefault="007F7DB9" w:rsidP="007F7DB9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7F7DB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7F7DB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</w:t>
      </w:r>
      <w:r w:rsidRPr="007F7DB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© 2026 Rumaan Adeel</w:t>
      </w:r>
      <w:r w:rsidRPr="007F7DB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7F7DB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</w:t>
      </w:r>
      <w:r w:rsidRPr="007F7DB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18EE4596" w14:textId="77777777" w:rsidR="007F7DB9" w:rsidRPr="007F7DB9" w:rsidRDefault="007F7DB9" w:rsidP="007F7DB9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7F7DB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7F7DB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footer</w:t>
      </w:r>
      <w:r w:rsidRPr="007F7DB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07F04E68" w14:textId="77777777" w:rsidR="007F7DB9" w:rsidRPr="007F7DB9" w:rsidRDefault="007F7DB9" w:rsidP="007F7DB9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28FCA720" w14:textId="77777777" w:rsidR="007F7DB9" w:rsidRPr="007F7DB9" w:rsidRDefault="007F7DB9" w:rsidP="007F7DB9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F7DB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7F7DB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body</w:t>
      </w:r>
      <w:r w:rsidRPr="007F7DB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7FA44B11" w14:textId="77777777" w:rsidR="007F7DB9" w:rsidRPr="007F7DB9" w:rsidRDefault="007F7DB9" w:rsidP="007F7DB9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F7DB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7F7DB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html</w:t>
      </w:r>
      <w:r w:rsidRPr="007F7DB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2D1B7923" w14:textId="77777777" w:rsidR="007F7DB9" w:rsidRDefault="007F7DB9"/>
    <w:p w14:paraId="10D6C71A" w14:textId="711106F2" w:rsidR="007F7DB9" w:rsidRDefault="007F7DB9">
      <w:r>
        <w:t>Styles.css;</w:t>
      </w:r>
    </w:p>
    <w:p w14:paraId="5045BE77" w14:textId="77777777" w:rsidR="007F7DB9" w:rsidRPr="007F7DB9" w:rsidRDefault="007F7DB9" w:rsidP="007F7DB9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F7DB9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body</w:t>
      </w: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1EA8BF56" w14:textId="77777777" w:rsidR="007F7DB9" w:rsidRPr="007F7DB9" w:rsidRDefault="007F7DB9" w:rsidP="007F7DB9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7F7DB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font-family</w:t>
      </w: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7F7DB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Arial</w:t>
      </w: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7F7DB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sans-serif</w:t>
      </w: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4AC1137E" w14:textId="77777777" w:rsidR="007F7DB9" w:rsidRPr="007F7DB9" w:rsidRDefault="007F7DB9" w:rsidP="007F7DB9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7F7DB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background-color</w:t>
      </w: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7F7DB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#f2f2f2</w:t>
      </w: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6C15AD06" w14:textId="77777777" w:rsidR="007F7DB9" w:rsidRPr="007F7DB9" w:rsidRDefault="007F7DB9" w:rsidP="007F7DB9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7F7DB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margin</w:t>
      </w: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7F7DB9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169BC0BC" w14:textId="77777777" w:rsidR="007F7DB9" w:rsidRPr="007F7DB9" w:rsidRDefault="007F7DB9" w:rsidP="007F7DB9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14:paraId="703DA205" w14:textId="77777777" w:rsidR="007F7DB9" w:rsidRPr="007F7DB9" w:rsidRDefault="007F7DB9" w:rsidP="007F7DB9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077D7CBA" w14:textId="77777777" w:rsidR="007F7DB9" w:rsidRPr="007F7DB9" w:rsidRDefault="007F7DB9" w:rsidP="007F7DB9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F7DB9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header</w:t>
      </w: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7426960D" w14:textId="77777777" w:rsidR="007F7DB9" w:rsidRPr="007F7DB9" w:rsidRDefault="007F7DB9" w:rsidP="007F7DB9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7F7DB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background-color</w:t>
      </w: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7F7DB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white</w:t>
      </w: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0757708E" w14:textId="77777777" w:rsidR="007F7DB9" w:rsidRPr="007F7DB9" w:rsidRDefault="007F7DB9" w:rsidP="007F7DB9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7F7DB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text-align</w:t>
      </w: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7F7DB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center</w:t>
      </w: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4085A66B" w14:textId="77777777" w:rsidR="007F7DB9" w:rsidRPr="007F7DB9" w:rsidRDefault="007F7DB9" w:rsidP="007F7DB9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7F7DB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padding</w:t>
      </w: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7F7DB9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30px</w:t>
      </w: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624E1E80" w14:textId="77777777" w:rsidR="007F7DB9" w:rsidRPr="007F7DB9" w:rsidRDefault="007F7DB9" w:rsidP="007F7DB9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7F7DB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border-bottom</w:t>
      </w: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7F7DB9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2px</w:t>
      </w: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F7DB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solid</w:t>
      </w: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F7DB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#333</w:t>
      </w: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69F50737" w14:textId="77777777" w:rsidR="007F7DB9" w:rsidRPr="007F7DB9" w:rsidRDefault="007F7DB9" w:rsidP="007F7DB9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14:paraId="7822A657" w14:textId="77777777" w:rsidR="007F7DB9" w:rsidRPr="007F7DB9" w:rsidRDefault="007F7DB9" w:rsidP="007F7DB9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64543DE1" w14:textId="77777777" w:rsidR="007F7DB9" w:rsidRPr="007F7DB9" w:rsidRDefault="007F7DB9" w:rsidP="007F7DB9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F7DB9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header</w:t>
      </w: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F7DB9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img</w:t>
      </w: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0ED6DEB2" w14:textId="77777777" w:rsidR="007F7DB9" w:rsidRPr="007F7DB9" w:rsidRDefault="007F7DB9" w:rsidP="007F7DB9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7F7DB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width</w:t>
      </w: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7F7DB9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120px</w:t>
      </w: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642A131A" w14:textId="77777777" w:rsidR="007F7DB9" w:rsidRPr="007F7DB9" w:rsidRDefault="007F7DB9" w:rsidP="007F7DB9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7F7DB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height</w:t>
      </w: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7F7DB9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120px</w:t>
      </w: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3D2BAE61" w14:textId="77777777" w:rsidR="007F7DB9" w:rsidRPr="007F7DB9" w:rsidRDefault="007F7DB9" w:rsidP="007F7DB9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7F7DB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border-radius</w:t>
      </w: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7F7DB9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50%</w:t>
      </w: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4FCD8239" w14:textId="77777777" w:rsidR="007F7DB9" w:rsidRPr="007F7DB9" w:rsidRDefault="007F7DB9" w:rsidP="007F7DB9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7F7DB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border</w:t>
      </w: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7F7DB9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2px</w:t>
      </w: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F7DB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solid</w:t>
      </w: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F7DB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#333</w:t>
      </w: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1A09AD62" w14:textId="77777777" w:rsidR="007F7DB9" w:rsidRPr="007F7DB9" w:rsidRDefault="007F7DB9" w:rsidP="007F7DB9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14:paraId="004D58EE" w14:textId="77777777" w:rsidR="007F7DB9" w:rsidRPr="007F7DB9" w:rsidRDefault="007F7DB9" w:rsidP="007F7DB9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32594B26" w14:textId="77777777" w:rsidR="007F7DB9" w:rsidRPr="007F7DB9" w:rsidRDefault="007F7DB9" w:rsidP="007F7DB9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F7DB9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header</w:t>
      </w: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F7DB9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h1</w:t>
      </w: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26A4BC7C" w14:textId="77777777" w:rsidR="007F7DB9" w:rsidRPr="007F7DB9" w:rsidRDefault="007F7DB9" w:rsidP="007F7DB9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7F7DB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margin</w:t>
      </w: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7F7DB9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15px</w:t>
      </w: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F7DB9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F7DB9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5px</w:t>
      </w: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18DFB472" w14:textId="77777777" w:rsidR="007F7DB9" w:rsidRPr="007F7DB9" w:rsidRDefault="007F7DB9" w:rsidP="007F7DB9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14:paraId="591A3342" w14:textId="77777777" w:rsidR="007F7DB9" w:rsidRPr="007F7DB9" w:rsidRDefault="007F7DB9" w:rsidP="007F7DB9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5D2D4D81" w14:textId="77777777" w:rsidR="007F7DB9" w:rsidRPr="007F7DB9" w:rsidRDefault="007F7DB9" w:rsidP="007F7DB9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F7DB9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header</w:t>
      </w: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F7DB9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p</w:t>
      </w: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2E034899" w14:textId="77777777" w:rsidR="007F7DB9" w:rsidRPr="007F7DB9" w:rsidRDefault="007F7DB9" w:rsidP="007F7DB9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7F7DB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margin</w:t>
      </w: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7F7DB9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4F04DD4A" w14:textId="77777777" w:rsidR="007F7DB9" w:rsidRPr="007F7DB9" w:rsidRDefault="007F7DB9" w:rsidP="007F7DB9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14:paraId="08AA3335" w14:textId="77777777" w:rsidR="007F7DB9" w:rsidRPr="007F7DB9" w:rsidRDefault="007F7DB9" w:rsidP="007F7DB9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047B2B22" w14:textId="77777777" w:rsidR="007F7DB9" w:rsidRPr="007F7DB9" w:rsidRDefault="007F7DB9" w:rsidP="007F7DB9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F7DB9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nav</w:t>
      </w: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043277A5" w14:textId="77777777" w:rsidR="007F7DB9" w:rsidRPr="007F7DB9" w:rsidRDefault="007F7DB9" w:rsidP="007F7DB9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7F7DB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background-color</w:t>
      </w: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7F7DB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#333</w:t>
      </w: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1F24A293" w14:textId="77777777" w:rsidR="007F7DB9" w:rsidRPr="007F7DB9" w:rsidRDefault="007F7DB9" w:rsidP="007F7DB9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7F7DB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text-align</w:t>
      </w: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7F7DB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center</w:t>
      </w: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5B7DACA1" w14:textId="77777777" w:rsidR="007F7DB9" w:rsidRPr="007F7DB9" w:rsidRDefault="007F7DB9" w:rsidP="007F7DB9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7F7DB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padding</w:t>
      </w: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7F7DB9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15px</w:t>
      </w: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7F548469" w14:textId="77777777" w:rsidR="007F7DB9" w:rsidRPr="007F7DB9" w:rsidRDefault="007F7DB9" w:rsidP="007F7DB9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14:paraId="6868ADDF" w14:textId="77777777" w:rsidR="007F7DB9" w:rsidRPr="007F7DB9" w:rsidRDefault="007F7DB9" w:rsidP="007F7DB9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12E33C46" w14:textId="77777777" w:rsidR="007F7DB9" w:rsidRPr="007F7DB9" w:rsidRDefault="007F7DB9" w:rsidP="007F7DB9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F7DB9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lastRenderedPageBreak/>
        <w:t>nav</w:t>
      </w: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F7DB9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a</w:t>
      </w: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328C115D" w14:textId="77777777" w:rsidR="007F7DB9" w:rsidRPr="007F7DB9" w:rsidRDefault="007F7DB9" w:rsidP="007F7DB9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7F7DB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color</w:t>
      </w: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7F7DB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white</w:t>
      </w: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4282DEA6" w14:textId="77777777" w:rsidR="007F7DB9" w:rsidRPr="007F7DB9" w:rsidRDefault="007F7DB9" w:rsidP="007F7DB9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7F7DB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text-decoration</w:t>
      </w: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7F7DB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none</w:t>
      </w: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31A4532F" w14:textId="77777777" w:rsidR="007F7DB9" w:rsidRPr="007F7DB9" w:rsidRDefault="007F7DB9" w:rsidP="007F7DB9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7F7DB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margin</w:t>
      </w: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7F7DB9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15px</w:t>
      </w: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0817F37E" w14:textId="77777777" w:rsidR="007F7DB9" w:rsidRPr="007F7DB9" w:rsidRDefault="007F7DB9" w:rsidP="007F7DB9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14:paraId="19E4CBD8" w14:textId="77777777" w:rsidR="007F7DB9" w:rsidRPr="007F7DB9" w:rsidRDefault="007F7DB9" w:rsidP="007F7DB9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796CD13E" w14:textId="77777777" w:rsidR="007F7DB9" w:rsidRPr="007F7DB9" w:rsidRDefault="007F7DB9" w:rsidP="007F7DB9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F7DB9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main</w:t>
      </w: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5EA42511" w14:textId="77777777" w:rsidR="007F7DB9" w:rsidRPr="007F7DB9" w:rsidRDefault="007F7DB9" w:rsidP="007F7DB9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7F7DB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width</w:t>
      </w: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7F7DB9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80%</w:t>
      </w: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5A2EEC71" w14:textId="77777777" w:rsidR="007F7DB9" w:rsidRPr="007F7DB9" w:rsidRDefault="007F7DB9" w:rsidP="007F7DB9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7F7DB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max-width</w:t>
      </w: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7F7DB9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800px</w:t>
      </w: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5531A123" w14:textId="77777777" w:rsidR="007F7DB9" w:rsidRPr="007F7DB9" w:rsidRDefault="007F7DB9" w:rsidP="007F7DB9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7F7DB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margin</w:t>
      </w: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7F7DB9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30px</w:t>
      </w: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F7DB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auto</w:t>
      </w: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6BFF9FBE" w14:textId="77777777" w:rsidR="007F7DB9" w:rsidRPr="007F7DB9" w:rsidRDefault="007F7DB9" w:rsidP="007F7DB9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14:paraId="48A028AB" w14:textId="77777777" w:rsidR="007F7DB9" w:rsidRPr="007F7DB9" w:rsidRDefault="007F7DB9" w:rsidP="007F7DB9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4345107F" w14:textId="77777777" w:rsidR="007F7DB9" w:rsidRPr="007F7DB9" w:rsidRDefault="007F7DB9" w:rsidP="007F7DB9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F7DB9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section</w:t>
      </w: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4B96B2F3" w14:textId="77777777" w:rsidR="007F7DB9" w:rsidRPr="007F7DB9" w:rsidRDefault="007F7DB9" w:rsidP="007F7DB9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7F7DB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background-color</w:t>
      </w: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7F7DB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white</w:t>
      </w: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6F5BF3CF" w14:textId="77777777" w:rsidR="007F7DB9" w:rsidRPr="007F7DB9" w:rsidRDefault="007F7DB9" w:rsidP="007F7DB9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7F7DB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margin-bottom</w:t>
      </w: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7F7DB9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20px</w:t>
      </w: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35A53CBE" w14:textId="77777777" w:rsidR="007F7DB9" w:rsidRPr="007F7DB9" w:rsidRDefault="007F7DB9" w:rsidP="007F7DB9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7F7DB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padding</w:t>
      </w: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7F7DB9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20px</w:t>
      </w: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1F18181F" w14:textId="77777777" w:rsidR="007F7DB9" w:rsidRPr="007F7DB9" w:rsidRDefault="007F7DB9" w:rsidP="007F7DB9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7F7DB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border</w:t>
      </w: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7F7DB9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1px</w:t>
      </w: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F7DB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solid</w:t>
      </w: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F7DB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#ccc</w:t>
      </w: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7A622198" w14:textId="77777777" w:rsidR="007F7DB9" w:rsidRPr="007F7DB9" w:rsidRDefault="007F7DB9" w:rsidP="007F7DB9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14:paraId="21AFB73C" w14:textId="77777777" w:rsidR="007F7DB9" w:rsidRPr="007F7DB9" w:rsidRDefault="007F7DB9" w:rsidP="007F7DB9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6D154BBD" w14:textId="77777777" w:rsidR="007F7DB9" w:rsidRPr="007F7DB9" w:rsidRDefault="007F7DB9" w:rsidP="007F7DB9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F7DB9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h2</w:t>
      </w: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650794C8" w14:textId="77777777" w:rsidR="007F7DB9" w:rsidRPr="007F7DB9" w:rsidRDefault="007F7DB9" w:rsidP="007F7DB9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7F7DB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border-bottom</w:t>
      </w: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7F7DB9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1px</w:t>
      </w: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F7DB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solid</w:t>
      </w: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F7DB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#333</w:t>
      </w: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6EE3B7E9" w14:textId="77777777" w:rsidR="007F7DB9" w:rsidRPr="007F7DB9" w:rsidRDefault="007F7DB9" w:rsidP="007F7DB9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7F7DB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padding-bottom</w:t>
      </w: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7F7DB9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10px</w:t>
      </w: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31135E21" w14:textId="77777777" w:rsidR="007F7DB9" w:rsidRPr="007F7DB9" w:rsidRDefault="007F7DB9" w:rsidP="007F7DB9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14:paraId="4F0EF4D3" w14:textId="77777777" w:rsidR="007F7DB9" w:rsidRPr="007F7DB9" w:rsidRDefault="007F7DB9" w:rsidP="007F7DB9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0BD31E85" w14:textId="77777777" w:rsidR="007F7DB9" w:rsidRPr="007F7DB9" w:rsidRDefault="007F7DB9" w:rsidP="007F7DB9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F7DB9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article</w:t>
      </w: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3D467BF4" w14:textId="77777777" w:rsidR="007F7DB9" w:rsidRPr="007F7DB9" w:rsidRDefault="007F7DB9" w:rsidP="007F7DB9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7F7DB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margin-bottom</w:t>
      </w: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7F7DB9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20px</w:t>
      </w: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540E1CDA" w14:textId="77777777" w:rsidR="007F7DB9" w:rsidRPr="007F7DB9" w:rsidRDefault="007F7DB9" w:rsidP="007F7DB9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14:paraId="3C75AF89" w14:textId="77777777" w:rsidR="007F7DB9" w:rsidRPr="007F7DB9" w:rsidRDefault="007F7DB9" w:rsidP="007F7DB9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09DBFA88" w14:textId="77777777" w:rsidR="007F7DB9" w:rsidRPr="007F7DB9" w:rsidRDefault="007F7DB9" w:rsidP="007F7DB9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F7DB9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article</w:t>
      </w: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F7DB9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h3</w:t>
      </w: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5726EC20" w14:textId="77777777" w:rsidR="007F7DB9" w:rsidRPr="007F7DB9" w:rsidRDefault="007F7DB9" w:rsidP="007F7DB9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7F7DB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margin-bottom</w:t>
      </w: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7F7DB9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5px</w:t>
      </w: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0B3D74B9" w14:textId="77777777" w:rsidR="007F7DB9" w:rsidRPr="007F7DB9" w:rsidRDefault="007F7DB9" w:rsidP="007F7DB9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14:paraId="4FB3A2AA" w14:textId="77777777" w:rsidR="007F7DB9" w:rsidRPr="007F7DB9" w:rsidRDefault="007F7DB9" w:rsidP="007F7DB9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39743C35" w14:textId="77777777" w:rsidR="007F7DB9" w:rsidRPr="007F7DB9" w:rsidRDefault="007F7DB9" w:rsidP="007F7DB9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F7DB9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ul</w:t>
      </w: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3B369F09" w14:textId="77777777" w:rsidR="007F7DB9" w:rsidRPr="007F7DB9" w:rsidRDefault="007F7DB9" w:rsidP="007F7DB9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7F7DB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padding-left</w:t>
      </w: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7F7DB9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25px</w:t>
      </w: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397FF7AF" w14:textId="77777777" w:rsidR="007F7DB9" w:rsidRPr="007F7DB9" w:rsidRDefault="007F7DB9" w:rsidP="007F7DB9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14:paraId="7D4DBF20" w14:textId="77777777" w:rsidR="007F7DB9" w:rsidRPr="007F7DB9" w:rsidRDefault="007F7DB9" w:rsidP="007F7DB9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2AAA2490" w14:textId="77777777" w:rsidR="007F7DB9" w:rsidRPr="007F7DB9" w:rsidRDefault="007F7DB9" w:rsidP="007F7DB9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F7DB9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li</w:t>
      </w: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5C497E67" w14:textId="77777777" w:rsidR="007F7DB9" w:rsidRPr="007F7DB9" w:rsidRDefault="007F7DB9" w:rsidP="007F7DB9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7F7DB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margin-bottom</w:t>
      </w: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7F7DB9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8px</w:t>
      </w: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0A832A4F" w14:textId="77777777" w:rsidR="007F7DB9" w:rsidRPr="007F7DB9" w:rsidRDefault="007F7DB9" w:rsidP="007F7DB9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14:paraId="64FAD9F6" w14:textId="77777777" w:rsidR="007F7DB9" w:rsidRPr="007F7DB9" w:rsidRDefault="007F7DB9" w:rsidP="007F7DB9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0688943A" w14:textId="77777777" w:rsidR="007F7DB9" w:rsidRPr="007F7DB9" w:rsidRDefault="007F7DB9" w:rsidP="007F7DB9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F7DB9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a</w:t>
      </w: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40AB3117" w14:textId="77777777" w:rsidR="007F7DB9" w:rsidRPr="007F7DB9" w:rsidRDefault="007F7DB9" w:rsidP="007F7DB9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7F7DB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color</w:t>
      </w: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7F7DB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#333</w:t>
      </w: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028705CB" w14:textId="77777777" w:rsidR="007F7DB9" w:rsidRPr="007F7DB9" w:rsidRDefault="007F7DB9" w:rsidP="007F7DB9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14:paraId="10F5E656" w14:textId="77777777" w:rsidR="007F7DB9" w:rsidRPr="007F7DB9" w:rsidRDefault="007F7DB9" w:rsidP="007F7DB9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44921D74" w14:textId="77777777" w:rsidR="007F7DB9" w:rsidRPr="007F7DB9" w:rsidRDefault="007F7DB9" w:rsidP="007F7DB9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F7DB9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footer</w:t>
      </w: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3480BC10" w14:textId="77777777" w:rsidR="007F7DB9" w:rsidRPr="007F7DB9" w:rsidRDefault="007F7DB9" w:rsidP="007F7DB9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7F7DB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text-align</w:t>
      </w: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7F7DB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center</w:t>
      </w: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49BB923F" w14:textId="77777777" w:rsidR="007F7DB9" w:rsidRPr="007F7DB9" w:rsidRDefault="007F7DB9" w:rsidP="007F7DB9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7F7DB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background-color</w:t>
      </w: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7F7DB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#333</w:t>
      </w: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3BE64BF6" w14:textId="77777777" w:rsidR="007F7DB9" w:rsidRPr="007F7DB9" w:rsidRDefault="007F7DB9" w:rsidP="007F7DB9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7F7DB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color</w:t>
      </w: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7F7DB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white</w:t>
      </w: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0CFCE460" w14:textId="77777777" w:rsidR="007F7DB9" w:rsidRPr="007F7DB9" w:rsidRDefault="007F7DB9" w:rsidP="007F7DB9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7F7DB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padding</w:t>
      </w: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7F7DB9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15px</w:t>
      </w: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5CD1FFB4" w14:textId="77777777" w:rsidR="007F7DB9" w:rsidRPr="007F7DB9" w:rsidRDefault="007F7DB9" w:rsidP="007F7DB9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F7DB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14:paraId="1B42B872" w14:textId="77777777" w:rsidR="007F7DB9" w:rsidRDefault="007F7DB9"/>
    <w:p w14:paraId="0498D0FC" w14:textId="2F369AD3" w:rsidR="007F7DB9" w:rsidRDefault="007F7DB9">
      <w:r>
        <w:rPr>
          <w:noProof/>
        </w:rPr>
        <w:lastRenderedPageBreak/>
        <w:drawing>
          <wp:inline distT="0" distB="0" distL="0" distR="0" wp14:anchorId="5CDE6997" wp14:editId="6A91ACA4">
            <wp:extent cx="5731510" cy="7016115"/>
            <wp:effectExtent l="0" t="0" r="0" b="0"/>
            <wp:docPr id="603569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569604" name="Picture 60356960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1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1F0DA" w14:textId="6FF07905" w:rsidR="007F7DB9" w:rsidRDefault="00C2035D">
      <w:r>
        <w:rPr>
          <w:noProof/>
        </w:rPr>
        <w:lastRenderedPageBreak/>
        <w:drawing>
          <wp:inline distT="0" distB="0" distL="0" distR="0" wp14:anchorId="775FB2C5" wp14:editId="063D8717">
            <wp:extent cx="5731510" cy="7016115"/>
            <wp:effectExtent l="0" t="0" r="0" b="0"/>
            <wp:docPr id="20224538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453875" name="Picture 202245387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1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7D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8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0EA"/>
    <w:rsid w:val="001329A2"/>
    <w:rsid w:val="001550EA"/>
    <w:rsid w:val="001D55AF"/>
    <w:rsid w:val="00433CAA"/>
    <w:rsid w:val="007F7DB9"/>
    <w:rsid w:val="009C0295"/>
    <w:rsid w:val="00C2035D"/>
    <w:rsid w:val="00C57D88"/>
    <w:rsid w:val="00C66E9F"/>
    <w:rsid w:val="00D57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DB2C5"/>
  <w15:chartTrackingRefBased/>
  <w15:docId w15:val="{6CD24DF6-176F-6042-B5C9-F2F14CFAD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55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55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55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55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55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55A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55A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55A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55A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55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55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55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55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55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55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55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55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55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55A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55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55A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55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55A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55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55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55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55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55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55A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D55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rumaanadeel/Library/Group%20Containers/UBF8T346G9.Office/User%20Content.localized/Templates.localized/Comsats%20Assignment%20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Comsats Assignment .dotx</Template>
  <TotalTime>2</TotalTime>
  <Pages>6</Pages>
  <Words>523</Words>
  <Characters>2987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Rumaan Adeel</dc:creator>
  <cp:keywords/>
  <dc:description/>
  <cp:lastModifiedBy>FA24-BCS-098(Rumaan Adeel)</cp:lastModifiedBy>
  <cp:revision>1</cp:revision>
  <dcterms:created xsi:type="dcterms:W3CDTF">2026-10-01T04:22:00Z</dcterms:created>
  <dcterms:modified xsi:type="dcterms:W3CDTF">2026-10-01T05:42:00Z</dcterms:modified>
</cp:coreProperties>
</file>